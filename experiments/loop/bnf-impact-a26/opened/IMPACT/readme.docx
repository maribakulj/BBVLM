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16F" w:rsidRDefault="004B16E9">
      <w:proofErr w:type="spellStart"/>
      <w:r>
        <w:t>Selection</w:t>
      </w:r>
      <w:proofErr w:type="spellEnd"/>
      <w:r>
        <w:t xml:space="preserve"> of </w:t>
      </w:r>
      <w:proofErr w:type="spellStart"/>
      <w:r>
        <w:t>newspapers</w:t>
      </w:r>
      <w:proofErr w:type="spellEnd"/>
      <w:r w:rsidR="00312F47">
        <w:t xml:space="preserve"> documents </w:t>
      </w:r>
      <w:proofErr w:type="spellStart"/>
      <w:r>
        <w:t>processed</w:t>
      </w:r>
      <w:proofErr w:type="spellEnd"/>
      <w:r>
        <w:t xml:space="preserve"> by the </w:t>
      </w:r>
      <w:r w:rsidR="00613CA6">
        <w:t>IMPACT</w:t>
      </w:r>
      <w:r w:rsidR="00FD316F">
        <w:t> </w:t>
      </w:r>
      <w:proofErr w:type="spellStart"/>
      <w:r>
        <w:t>project</w:t>
      </w:r>
      <w:proofErr w:type="spellEnd"/>
      <w:r w:rsidR="00FD316F">
        <w:t>:</w:t>
      </w:r>
    </w:p>
    <w:p w:rsidR="00E55F81" w:rsidRDefault="004B16E9" w:rsidP="00E55F81">
      <w:pPr>
        <w:pStyle w:val="Paragraphedeliste"/>
        <w:numPr>
          <w:ilvl w:val="0"/>
          <w:numId w:val="1"/>
        </w:numPr>
      </w:pP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 w:rsidR="00E55F81">
        <w:t xml:space="preserve"> (</w:t>
      </w:r>
      <w:proofErr w:type="spellStart"/>
      <w:r>
        <w:t>folder</w:t>
      </w:r>
      <w:proofErr w:type="spellEnd"/>
      <w:r>
        <w:t>:</w:t>
      </w:r>
      <w:r w:rsidR="00E55F81">
        <w:t xml:space="preserve"> PAGE</w:t>
      </w:r>
      <w:r w:rsidR="00613CA6">
        <w:t>, PAGE</w:t>
      </w:r>
      <w:r>
        <w:t>-XML format</w:t>
      </w:r>
      <w:r w:rsidR="00E55F81">
        <w:t>)</w:t>
      </w:r>
    </w:p>
    <w:p w:rsidR="00613CA6" w:rsidRDefault="00613CA6" w:rsidP="00E55F81">
      <w:pPr>
        <w:pStyle w:val="Paragraphedeliste"/>
        <w:numPr>
          <w:ilvl w:val="0"/>
          <w:numId w:val="1"/>
        </w:numPr>
      </w:pPr>
      <w:r>
        <w:t>TIFF</w:t>
      </w:r>
      <w:r w:rsidR="004B16E9">
        <w:t xml:space="preserve"> masters</w:t>
      </w:r>
    </w:p>
    <w:p w:rsidR="00613CA6" w:rsidRDefault="00613CA6" w:rsidP="00613CA6">
      <w:pPr>
        <w:ind w:left="410"/>
      </w:pPr>
      <w:bookmarkStart w:id="0" w:name="_GoBack"/>
      <w:bookmarkEnd w:id="0"/>
    </w:p>
    <w:sectPr w:rsidR="00613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305E7B"/>
    <w:multiLevelType w:val="hybridMultilevel"/>
    <w:tmpl w:val="BAAE3582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16F"/>
    <w:rsid w:val="00312F47"/>
    <w:rsid w:val="003A4F59"/>
    <w:rsid w:val="003F7CBC"/>
    <w:rsid w:val="004B16E9"/>
    <w:rsid w:val="00613CA6"/>
    <w:rsid w:val="00885473"/>
    <w:rsid w:val="00C864FD"/>
    <w:rsid w:val="00E55F81"/>
    <w:rsid w:val="00FD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D31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D3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A379D329.dotm</Template>
  <TotalTime>14</TotalTime>
  <Pages>1</Pages>
  <Words>19</Words>
  <Characters>107</Characters>
  <Application>Microsoft Office Word</Application>
  <DocSecurity>0</DocSecurity>
  <Lines>1</Lines>
  <Paragraphs>1</Paragraphs>
  <ScaleCrop>false</ScaleCrop>
  <Company>BnF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Jean-Philippe MOREUX</dc:creator>
  <cp:lastModifiedBy>Jean-Philippe MOREUX</cp:lastModifiedBy>
  <cp:revision>6</cp:revision>
  <dcterms:created xsi:type="dcterms:W3CDTF">2016-06-17T08:52:00Z</dcterms:created>
  <dcterms:modified xsi:type="dcterms:W3CDTF">2023-12-08T16:52:00Z</dcterms:modified>
</cp:coreProperties>
</file>